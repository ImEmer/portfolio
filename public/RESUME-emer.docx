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8684" w14:textId="59FE937F" w:rsidR="003D0DFE" w:rsidRDefault="00004F51" w:rsidP="008259E5">
      <w:r>
        <w:rPr>
          <w:noProof/>
        </w:rPr>
        <w:drawing>
          <wp:anchor distT="0" distB="0" distL="114300" distR="114300" simplePos="0" relativeHeight="251708416" behindDoc="0" locked="1" layoutInCell="1" allowOverlap="1" wp14:anchorId="1183293F" wp14:editId="7BE8AE18">
            <wp:simplePos x="0" y="0"/>
            <wp:positionH relativeFrom="column">
              <wp:posOffset>-7620</wp:posOffset>
            </wp:positionH>
            <wp:positionV relativeFrom="paragraph">
              <wp:posOffset>121920</wp:posOffset>
            </wp:positionV>
            <wp:extent cx="1353185" cy="1353185"/>
            <wp:effectExtent l="0" t="0" r="0" b="0"/>
            <wp:wrapNone/>
            <wp:docPr id="862466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6950" name="Picture 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51" b="13951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135318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170C6F1A" wp14:editId="7C490D4B">
                <wp:simplePos x="0" y="0"/>
                <wp:positionH relativeFrom="page">
                  <wp:posOffset>236220</wp:posOffset>
                </wp:positionH>
                <wp:positionV relativeFrom="page">
                  <wp:posOffset>2527300</wp:posOffset>
                </wp:positionV>
                <wp:extent cx="127635" cy="109220"/>
                <wp:effectExtent l="9208" t="0" r="0" b="0"/>
                <wp:wrapNone/>
                <wp:docPr id="16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635" cy="10922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97D1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" o:spid="_x0000_s1026" type="#_x0000_t5" alt="&quot;&quot;" style="position:absolute;margin-left:18.6pt;margin-top:199pt;width:10.05pt;height:8.6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1" layoutInCell="1" allowOverlap="1" wp14:anchorId="40349E4B" wp14:editId="135AE420">
                <wp:simplePos x="0" y="0"/>
                <wp:positionH relativeFrom="page">
                  <wp:posOffset>2505710</wp:posOffset>
                </wp:positionH>
                <wp:positionV relativeFrom="page">
                  <wp:posOffset>311150</wp:posOffset>
                </wp:positionV>
                <wp:extent cx="2688336" cy="804672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336" cy="80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69059" w14:textId="77777777" w:rsidR="008259E5" w:rsidRPr="00B62FAD" w:rsidRDefault="00B62FAD" w:rsidP="008259E5">
                            <w:pPr>
                              <w:pStyle w:val="Title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Isla, emerson 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49E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7.3pt;margin-top:24.5pt;width:211.7pt;height:63.3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" filled="f" stroked="f">
                <v:textbox>
                  <w:txbxContent>
                    <w:p w14:paraId="11C69059" w14:textId="77777777" w:rsidR="008259E5" w:rsidRPr="00B62FAD" w:rsidRDefault="00B62FAD" w:rsidP="008259E5">
                      <w:pPr>
                        <w:pStyle w:val="Title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Isla, emerson m.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1" layoutInCell="1" allowOverlap="1" wp14:anchorId="27A12427" wp14:editId="20EE5606">
                <wp:simplePos x="0" y="0"/>
                <wp:positionH relativeFrom="page">
                  <wp:posOffset>2523490</wp:posOffset>
                </wp:positionH>
                <wp:positionV relativeFrom="page">
                  <wp:posOffset>1280160</wp:posOffset>
                </wp:positionV>
                <wp:extent cx="2807208" cy="384048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7208" cy="3840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D0174" w14:textId="77777777" w:rsidR="008259E5" w:rsidRPr="00155843" w:rsidRDefault="00B62FAD" w:rsidP="008259E5">
                            <w:pPr>
                              <w:pStyle w:val="Subtitle"/>
                              <w:rPr>
                                <w:color w:val="000000" w:themeColor="text1"/>
                                <w:lang w:val="en-PH"/>
                              </w:rPr>
                            </w:pPr>
                            <w:r w:rsidRPr="00155843">
                              <w:rPr>
                                <w:color w:val="000000" w:themeColor="text1"/>
                                <w:lang w:val="en-PH"/>
                              </w:rPr>
                              <w:t>BS 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2427" id="_x0000_s1027" type="#_x0000_t202" style="position:absolute;left:0;text-align:left;margin-left:198.7pt;margin-top:100.8pt;width:221.05pt;height:30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" filled="f" stroked="f">
                <v:textbox>
                  <w:txbxContent>
                    <w:p w14:paraId="51DD0174" w14:textId="77777777" w:rsidR="008259E5" w:rsidRPr="00155843" w:rsidRDefault="00B62FAD" w:rsidP="008259E5">
                      <w:pPr>
                        <w:pStyle w:val="Subtitle"/>
                        <w:rPr>
                          <w:color w:val="000000" w:themeColor="text1"/>
                          <w:lang w:val="en-PH"/>
                        </w:rPr>
                      </w:pPr>
                      <w:r w:rsidRPr="00155843">
                        <w:rPr>
                          <w:color w:val="000000" w:themeColor="text1"/>
                          <w:lang w:val="en-PH"/>
                        </w:rPr>
                        <w:t>BS Information Technology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25606ECD" wp14:editId="7266F912">
                <wp:simplePos x="0" y="0"/>
                <wp:positionH relativeFrom="page">
                  <wp:posOffset>2621280</wp:posOffset>
                </wp:positionH>
                <wp:positionV relativeFrom="page">
                  <wp:posOffset>1196340</wp:posOffset>
                </wp:positionV>
                <wp:extent cx="2369820" cy="7620"/>
                <wp:effectExtent l="0" t="0" r="30480" b="30480"/>
                <wp:wrapNone/>
                <wp:docPr id="9" name="Straight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982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23A7B" id="Straight Connector 9" o:spid="_x0000_s1026" alt="&quot;&quot;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06.4pt,94.2pt" to="393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" strokecolor="black [3200]" strokeweight="1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1" layoutInCell="1" allowOverlap="1" wp14:anchorId="0B0153B5" wp14:editId="736E2005">
                <wp:simplePos x="0" y="0"/>
                <wp:positionH relativeFrom="page">
                  <wp:posOffset>5687695</wp:posOffset>
                </wp:positionH>
                <wp:positionV relativeFrom="page">
                  <wp:posOffset>365760</wp:posOffset>
                </wp:positionV>
                <wp:extent cx="1792224" cy="1362456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2224" cy="1362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87727" w14:textId="77777777" w:rsidR="00F02183" w:rsidRPr="00955CFF" w:rsidRDefault="00B62FAD" w:rsidP="00955CFF">
                            <w:pPr>
                              <w:pStyle w:val="Contactinfo"/>
                            </w:pPr>
                            <w:r>
                              <w:t>09090907337</w:t>
                            </w:r>
                          </w:p>
                          <w:p w14:paraId="688FDAB9" w14:textId="77777777" w:rsidR="00F02183" w:rsidRPr="00955CFF" w:rsidRDefault="00155843" w:rsidP="00955CFF">
                            <w:pPr>
                              <w:pStyle w:val="Contactinfo"/>
                            </w:pPr>
                            <w:r>
                              <w:t>p</w:t>
                            </w:r>
                            <w:r w:rsidR="00B62FAD">
                              <w:t>itongemer06@gmail.com</w:t>
                            </w:r>
                          </w:p>
                          <w:p w14:paraId="71C6D6F4" w14:textId="1D620C22" w:rsidR="00F02183" w:rsidRPr="00955CFF" w:rsidRDefault="00702BE0" w:rsidP="00955CFF">
                            <w:pPr>
                              <w:pStyle w:val="Contactinfo"/>
                            </w:pPr>
                            <w:r>
                              <w:t>Pangasinan, Philippines</w:t>
                            </w:r>
                          </w:p>
                          <w:p w14:paraId="13D9738A" w14:textId="77777777" w:rsidR="00702BE0" w:rsidRDefault="00FA1B9A" w:rsidP="00955CFF">
                            <w:pPr>
                              <w:pStyle w:val="Contactinfo"/>
                            </w:pPr>
                            <w:hyperlink r:id="rId10" w:history="1">
                              <w:r w:rsidRPr="00B95495">
                                <w:rPr>
                                  <w:rStyle w:val="Hyperlink"/>
                                </w:rPr>
                                <w:t>https://www.linkedin.com/i</w:t>
                              </w:r>
                            </w:hyperlink>
                          </w:p>
                          <w:p w14:paraId="52905799" w14:textId="067D66B2" w:rsidR="00702BE0" w:rsidRDefault="00FA1B9A" w:rsidP="00955CFF">
                            <w:pPr>
                              <w:pStyle w:val="Contactinfo"/>
                            </w:pPr>
                            <w:r>
                              <w:t xml:space="preserve"> </w:t>
                            </w:r>
                          </w:p>
                          <w:p w14:paraId="7431301F" w14:textId="5F1C0FA0" w:rsidR="008259E5" w:rsidRPr="00955CFF" w:rsidRDefault="00FA1B9A" w:rsidP="00955CFF">
                            <w:pPr>
                              <w:pStyle w:val="Contactinfo"/>
                            </w:pPr>
                            <w:r w:rsidRPr="00FA1B9A">
                              <w:t>n/emerson-undefined-695527334/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153B5" id="_x0000_s1028" type="#_x0000_t202" style="position:absolute;left:0;text-align:left;margin-left:447.85pt;margin-top:28.8pt;width:141.1pt;height:107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" filled="f" stroked="f">
                <v:textbox>
                  <w:txbxContent>
                    <w:p w14:paraId="1FC87727" w14:textId="77777777" w:rsidR="00F02183" w:rsidRPr="00955CFF" w:rsidRDefault="00B62FAD" w:rsidP="00955CFF">
                      <w:pPr>
                        <w:pStyle w:val="Contactinfo"/>
                      </w:pPr>
                      <w:r>
                        <w:t>09090907337</w:t>
                      </w:r>
                    </w:p>
                    <w:p w14:paraId="688FDAB9" w14:textId="77777777" w:rsidR="00F02183" w:rsidRPr="00955CFF" w:rsidRDefault="00155843" w:rsidP="00955CFF">
                      <w:pPr>
                        <w:pStyle w:val="Contactinfo"/>
                      </w:pPr>
                      <w:r>
                        <w:t>p</w:t>
                      </w:r>
                      <w:r w:rsidR="00B62FAD">
                        <w:t>itongemer06@gmail.com</w:t>
                      </w:r>
                    </w:p>
                    <w:p w14:paraId="71C6D6F4" w14:textId="1D620C22" w:rsidR="00F02183" w:rsidRPr="00955CFF" w:rsidRDefault="00702BE0" w:rsidP="00955CFF">
                      <w:pPr>
                        <w:pStyle w:val="Contactinfo"/>
                      </w:pPr>
                      <w:r>
                        <w:t>Pangasinan, Philippines</w:t>
                      </w:r>
                    </w:p>
                    <w:p w14:paraId="13D9738A" w14:textId="77777777" w:rsidR="00702BE0" w:rsidRDefault="00FA1B9A" w:rsidP="00955CFF">
                      <w:pPr>
                        <w:pStyle w:val="Contactinfo"/>
                      </w:pPr>
                      <w:hyperlink r:id="rId11" w:history="1">
                        <w:r w:rsidRPr="00B95495">
                          <w:rPr>
                            <w:rStyle w:val="Hyperlink"/>
                          </w:rPr>
                          <w:t>https://www.linkedin.com/i</w:t>
                        </w:r>
                      </w:hyperlink>
                    </w:p>
                    <w:p w14:paraId="52905799" w14:textId="067D66B2" w:rsidR="00702BE0" w:rsidRDefault="00FA1B9A" w:rsidP="00955CFF">
                      <w:pPr>
                        <w:pStyle w:val="Contactinfo"/>
                      </w:pPr>
                      <w:r>
                        <w:t xml:space="preserve"> </w:t>
                      </w:r>
                    </w:p>
                    <w:p w14:paraId="7431301F" w14:textId="5F1C0FA0" w:rsidR="008259E5" w:rsidRPr="00955CFF" w:rsidRDefault="00FA1B9A" w:rsidP="00955CFF">
                      <w:pPr>
                        <w:pStyle w:val="Contactinfo"/>
                      </w:pPr>
                      <w:r w:rsidRPr="00FA1B9A">
                        <w:t>n/emerson-undefined-695527334/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1" layoutInCell="1" allowOverlap="1" wp14:anchorId="6D80F77B" wp14:editId="62CF6304">
                <wp:simplePos x="0" y="0"/>
                <wp:positionH relativeFrom="page">
                  <wp:posOffset>5403850</wp:posOffset>
                </wp:positionH>
                <wp:positionV relativeFrom="page">
                  <wp:posOffset>438785</wp:posOffset>
                </wp:positionV>
                <wp:extent cx="164592" cy="1097280"/>
                <wp:effectExtent l="0" t="0" r="6985" b="7620"/>
                <wp:wrapSquare wrapText="bothSides"/>
                <wp:docPr id="15" name="Group 15" descr="Group of contact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" cy="1097280"/>
                          <a:chOff x="0" y="0"/>
                          <a:chExt cx="162560" cy="1100468"/>
                        </a:xfrm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907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24689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549" y="938543"/>
                            <a:ext cx="159463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0DF4FE" id="Group 15" o:spid="_x0000_s1026" alt="Group of contact icons" style="position:absolute;margin-left:425.5pt;margin-top:34.55pt;width:12.95pt;height:86.4pt;z-index:251688960;mso-position-horizontal-relative:page;mso-position-vertical-relative:page;mso-width-relative:margin;mso-height-relative:margin" coordsize="1625,1100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">
                <v:shape id="Graphic 19" o:spid="_x0000_s1027" type="#_x0000_t75" style="position:absolute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">
                  <v:imagedata r:id="rId20" o:title=""/>
                </v:shape>
                <v:shape id="Graphic 22" o:spid="_x0000_s1028" type="#_x0000_t75" style="position:absolute;top:3229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">
                  <v:imagedata r:id="rId21" o:title=""/>
                </v:shape>
                <v:shape id="Graphic 23" o:spid="_x0000_s1029" type="#_x0000_t75" style="position:absolute;top:6246;width:162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">
                  <v:imagedata r:id="rId22" o:title=""/>
                </v:shape>
                <v:shape id="Graphic 24" o:spid="_x0000_s1030" type="#_x0000_t75" style="position:absolute;left:15;top:9385;width:159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">
                  <v:imagedata r:id="rId23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1" layoutInCell="1" allowOverlap="1" wp14:anchorId="196DFC82" wp14:editId="49166C64">
                <wp:simplePos x="0" y="0"/>
                <wp:positionH relativeFrom="page">
                  <wp:posOffset>441960</wp:posOffset>
                </wp:positionH>
                <wp:positionV relativeFrom="page">
                  <wp:posOffset>2430780</wp:posOffset>
                </wp:positionV>
                <wp:extent cx="1727835" cy="10744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835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353D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>Education</w:t>
                            </w:r>
                          </w:p>
                          <w:p w14:paraId="62D55C72" w14:textId="77777777" w:rsidR="00B62FAD" w:rsidRDefault="00B62FAD" w:rsidP="00D71668">
                            <w:pPr>
                              <w:pStyle w:val="Normalwhite"/>
                            </w:pPr>
                            <w:r w:rsidRPr="00B62FAD">
                              <w:t>PHINMA UPANG</w:t>
                            </w:r>
                          </w:p>
                          <w:p w14:paraId="2E4861D9" w14:textId="77777777" w:rsidR="00F02183" w:rsidRPr="00F02183" w:rsidRDefault="00B62FAD" w:rsidP="00D71668">
                            <w:pPr>
                              <w:pStyle w:val="Normalwhite"/>
                            </w:pPr>
                            <w:r w:rsidRPr="00B62FAD">
                              <w:t xml:space="preserve"> 2024-2028</w:t>
                            </w:r>
                          </w:p>
                          <w:p w14:paraId="29DE92E8" w14:textId="77777777" w:rsidR="008259E5" w:rsidRDefault="008259E5" w:rsidP="00D71668">
                            <w:pPr>
                              <w:pStyle w:val="Normalwhite"/>
                            </w:pPr>
                          </w:p>
                          <w:p w14:paraId="5AB69649" w14:textId="77777777" w:rsidR="00B62FAD" w:rsidRPr="00F02183" w:rsidRDefault="00B62FAD" w:rsidP="00D71668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FC82" id="_x0000_s1029" type="#_x0000_t202" style="position:absolute;left:0;text-align:left;margin-left:34.8pt;margin-top:191.4pt;width:136.05pt;height:84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" filled="f" stroked="f">
                <v:textbox>
                  <w:txbxContent>
                    <w:p w14:paraId="6626353D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>Education</w:t>
                      </w:r>
                    </w:p>
                    <w:p w14:paraId="62D55C72" w14:textId="77777777" w:rsidR="00B62FAD" w:rsidRDefault="00B62FAD" w:rsidP="00D71668">
                      <w:pPr>
                        <w:pStyle w:val="Normalwhite"/>
                      </w:pPr>
                      <w:r w:rsidRPr="00B62FAD">
                        <w:t>PHINMA UPANG</w:t>
                      </w:r>
                    </w:p>
                    <w:p w14:paraId="2E4861D9" w14:textId="77777777" w:rsidR="00F02183" w:rsidRPr="00F02183" w:rsidRDefault="00B62FAD" w:rsidP="00D71668">
                      <w:pPr>
                        <w:pStyle w:val="Normalwhite"/>
                      </w:pPr>
                      <w:r w:rsidRPr="00B62FAD">
                        <w:t xml:space="preserve"> 2024-2028</w:t>
                      </w:r>
                    </w:p>
                    <w:p w14:paraId="29DE92E8" w14:textId="77777777" w:rsidR="008259E5" w:rsidRDefault="008259E5" w:rsidP="00D71668">
                      <w:pPr>
                        <w:pStyle w:val="Normalwhite"/>
                      </w:pPr>
                    </w:p>
                    <w:p w14:paraId="5AB69649" w14:textId="77777777" w:rsidR="00B62FAD" w:rsidRPr="00F02183" w:rsidRDefault="00B62FAD" w:rsidP="00D71668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C39AE"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1" layoutInCell="1" allowOverlap="1" wp14:anchorId="6C7AACE5" wp14:editId="37174911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7772814" cy="10058400"/>
                <wp:effectExtent l="0" t="0" r="0" b="0"/>
                <wp:wrapNone/>
                <wp:docPr id="409346637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814" cy="10058400"/>
                          <a:chOff x="0" y="0"/>
                          <a:chExt cx="7772814" cy="10058400"/>
                        </a:xfrm>
                      </wpg:grpSpPr>
                      <wps:wsp>
                        <wps:cNvPr id="1439553832" name="Rectangle 1439553832"/>
                        <wps:cNvSpPr/>
                        <wps:spPr>
                          <a:xfrm>
                            <a:off x="2261700" y="0"/>
                            <a:ext cx="5511114" cy="1947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16323" name="Rectangle 101016323"/>
                        <wps:cNvSpPr/>
                        <wps:spPr>
                          <a:xfrm>
                            <a:off x="0" y="0"/>
                            <a:ext cx="2259330" cy="10058400"/>
                          </a:xfrm>
                          <a:prstGeom prst="rect">
                            <a:avLst/>
                          </a:prstGeom>
                          <a:solidFill>
                            <a:srgbClr val="6B6B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02F2F5" w14:textId="77777777" w:rsidR="00915216" w:rsidRPr="00017765" w:rsidRDefault="00915216" w:rsidP="00017765">
                              <w:pPr>
                                <w:rPr>
                                  <w:lang w:val="en-PH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7AACE5" id="Group 9" o:spid="_x0000_s1030" alt="&quot;&quot;" style="position:absolute;left:0;text-align:left;margin-left:-36pt;margin-top:-18pt;width:612.05pt;height:11in;z-index:-251669504;mso-width-relative:margin;mso-height-relative:margin" coordsize="77728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">
                <v:rect id="Rectangle 1439553832" o:spid="_x0000_s1031" style="position:absolute;left:22617;width:55111;height:19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" fillcolor="#d8d8d8 [2732]" stroked="f" strokeweight="1pt"/>
                <v:rect id="Rectangle 101016323" o:spid="_x0000_s1032" style="position:absolute;width:2259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" fillcolor="#6b6b6b" stroked="f" strokeweight="1pt">
                  <v:textbox>
                    <w:txbxContent>
                      <w:p w14:paraId="4A02F2F5" w14:textId="77777777" w:rsidR="00915216" w:rsidRPr="00017765" w:rsidRDefault="00915216" w:rsidP="00017765">
                        <w:pPr>
                          <w:rPr>
                            <w:lang w:val="en-PH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771114">
        <w:t>--</w:t>
      </w:r>
    </w:p>
    <w:p w14:paraId="10D041A2" w14:textId="4556BBBD" w:rsidR="003D0DFE" w:rsidRDefault="003B7193" w:rsidP="008259E5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6D0CF7" wp14:editId="71A2F186">
                <wp:simplePos x="0" y="0"/>
                <wp:positionH relativeFrom="column">
                  <wp:posOffset>-241300</wp:posOffset>
                </wp:positionH>
                <wp:positionV relativeFrom="paragraph">
                  <wp:posOffset>6819265</wp:posOffset>
                </wp:positionV>
                <wp:extent cx="127635" cy="109187"/>
                <wp:effectExtent l="0" t="0" r="0" b="0"/>
                <wp:wrapNone/>
                <wp:docPr id="472580099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635" cy="109187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48652" id="Isosceles Triangle 16" o:spid="_x0000_s1026" type="#_x0000_t5" alt="&quot;&quot;" style="position:absolute;margin-left:-19pt;margin-top:536.95pt;width:10.05pt;height:8.6pt;rotation: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A13BA0F" wp14:editId="3A8815F6">
                <wp:simplePos x="0" y="0"/>
                <wp:positionH relativeFrom="column">
                  <wp:posOffset>-212090</wp:posOffset>
                </wp:positionH>
                <wp:positionV relativeFrom="paragraph">
                  <wp:posOffset>5828665</wp:posOffset>
                </wp:positionV>
                <wp:extent cx="1913255" cy="1901825"/>
                <wp:effectExtent l="0" t="0" r="0" b="3175"/>
                <wp:wrapNone/>
                <wp:docPr id="44342496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3255" cy="1901825"/>
                          <a:chOff x="-2223" y="0"/>
                          <a:chExt cx="1913832" cy="1901825"/>
                        </a:xfrm>
                      </wpg:grpSpPr>
                      <wps:wsp>
                        <wps:cNvPr id="1471909792" name="Isosceles Triangle 1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-11431" y="110086"/>
                            <a:ext cx="127635" cy="10922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622305" name="Text Box 1765622305"/>
                        <wps:cNvSpPr txBox="1">
                          <a:spLocks noChangeArrowheads="1"/>
                        </wps:cNvSpPr>
                        <wps:spPr bwMode="auto">
                          <a:xfrm>
                            <a:off x="183774" y="0"/>
                            <a:ext cx="1727835" cy="190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EFDA32" w14:textId="11730F58" w:rsidR="00F02183" w:rsidRPr="00F02183" w:rsidRDefault="00164220" w:rsidP="00F02183">
                              <w:pPr>
                                <w:pStyle w:val="Heading1"/>
                              </w:pPr>
                              <w:r>
                                <w:t>Frameworks</w:t>
                              </w:r>
                            </w:p>
                            <w:p w14:paraId="4292716D" w14:textId="1489EBC6" w:rsidR="00441760" w:rsidRPr="00441760" w:rsidRDefault="00017765" w:rsidP="00441760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React</w:t>
                              </w:r>
                            </w:p>
                            <w:p w14:paraId="6706BA9E" w14:textId="3C0F3BCB" w:rsidR="00441760" w:rsidRDefault="00017765" w:rsidP="003B7193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Tailwind</w:t>
                              </w:r>
                            </w:p>
                            <w:p w14:paraId="517E1196" w14:textId="77777777" w:rsidR="003B7193" w:rsidRDefault="003B7193" w:rsidP="003B7193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26C8ED37" w14:textId="25129B6B" w:rsidR="003B7193" w:rsidRDefault="003B7193" w:rsidP="003B7193">
                              <w:pPr>
                                <w:pStyle w:val="Heading1"/>
                              </w:pPr>
                              <w:r>
                                <w:t>Tools</w:t>
                              </w:r>
                            </w:p>
                            <w:p w14:paraId="32DEEEA9" w14:textId="0E13445A" w:rsidR="003B7193" w:rsidRPr="00133F9A" w:rsidRDefault="00133F9A" w:rsidP="00133F9A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</w:rPr>
                                <w:t>VScode</w:t>
                              </w:r>
                              <w:proofErr w:type="spellEnd"/>
                            </w:p>
                            <w:p w14:paraId="1A922B51" w14:textId="6DAAA39E" w:rsidR="00C47059" w:rsidRDefault="00C47059" w:rsidP="003B7193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proofErr w:type="spellStart"/>
                              <w:r w:rsidRPr="00133F9A">
                                <w:rPr>
                                  <w:color w:val="FFFFFF" w:themeColor="background1"/>
                                </w:rPr>
                                <w:t>Githu</w:t>
                              </w:r>
                              <w:r w:rsidR="009327AB">
                                <w:rPr>
                                  <w:color w:val="FFFFFF" w:themeColor="background1"/>
                                </w:rPr>
                                <w:t>b</w:t>
                              </w:r>
                              <w:proofErr w:type="spellEnd"/>
                            </w:p>
                            <w:p w14:paraId="1B72D9E6" w14:textId="457B40F1" w:rsidR="009327AB" w:rsidRPr="009327AB" w:rsidRDefault="009327AB" w:rsidP="003B7193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Canva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13BA0F" id="Group 17" o:spid="_x0000_s1033" style="position:absolute;left:0;text-align:left;margin-left:-16.7pt;margin-top:458.95pt;width:150.65pt;height:149.75pt;z-index:251700224;mso-width-relative:margin;mso-height-relative:margin" coordorigin="-22" coordsize="19138,19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">
                <v:shape id="Isosceles Triangle 16" o:spid="_x0000_s1034" type="#_x0000_t5" alt="&quot;&quot;" style="position:absolute;left:-115;top:1101;width:1277;height:10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" fillcolor="white [3212]" stroked="f" strokeweight="1pt"/>
                <v:shape id="Text Box 1765622305" o:spid="_x0000_s1035" type="#_x0000_t202" style="position:absolute;left:1837;width:17279;height:19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" filled="f" stroked="f">
                  <v:textbox>
                    <w:txbxContent>
                      <w:p w14:paraId="2EEFDA32" w14:textId="11730F58" w:rsidR="00F02183" w:rsidRPr="00F02183" w:rsidRDefault="00164220" w:rsidP="00F02183">
                        <w:pPr>
                          <w:pStyle w:val="Heading1"/>
                        </w:pPr>
                        <w:r>
                          <w:t>Frameworks</w:t>
                        </w:r>
                      </w:p>
                      <w:p w14:paraId="4292716D" w14:textId="1489EBC6" w:rsidR="00441760" w:rsidRPr="00441760" w:rsidRDefault="00017765" w:rsidP="00441760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React</w:t>
                        </w:r>
                      </w:p>
                      <w:p w14:paraId="6706BA9E" w14:textId="3C0F3BCB" w:rsidR="00441760" w:rsidRDefault="00017765" w:rsidP="003B7193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Tailwind</w:t>
                        </w:r>
                      </w:p>
                      <w:p w14:paraId="517E1196" w14:textId="77777777" w:rsidR="003B7193" w:rsidRDefault="003B7193" w:rsidP="003B7193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</w:p>
                      <w:p w14:paraId="26C8ED37" w14:textId="25129B6B" w:rsidR="003B7193" w:rsidRDefault="003B7193" w:rsidP="003B7193">
                        <w:pPr>
                          <w:pStyle w:val="Heading1"/>
                        </w:pPr>
                        <w:r>
                          <w:t>Tools</w:t>
                        </w:r>
                      </w:p>
                      <w:p w14:paraId="32DEEEA9" w14:textId="0E13445A" w:rsidR="003B7193" w:rsidRPr="00133F9A" w:rsidRDefault="00133F9A" w:rsidP="00133F9A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</w:rPr>
                          <w:t>VScode</w:t>
                        </w:r>
                        <w:proofErr w:type="spellEnd"/>
                      </w:p>
                      <w:p w14:paraId="1A922B51" w14:textId="6DAAA39E" w:rsidR="00C47059" w:rsidRDefault="00C47059" w:rsidP="003B7193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proofErr w:type="spellStart"/>
                        <w:r w:rsidRPr="00133F9A">
                          <w:rPr>
                            <w:color w:val="FFFFFF" w:themeColor="background1"/>
                          </w:rPr>
                          <w:t>Githu</w:t>
                        </w:r>
                        <w:r w:rsidR="009327AB">
                          <w:rPr>
                            <w:color w:val="FFFFFF" w:themeColor="background1"/>
                          </w:rPr>
                          <w:t>b</w:t>
                        </w:r>
                        <w:proofErr w:type="spellEnd"/>
                      </w:p>
                      <w:p w14:paraId="1B72D9E6" w14:textId="457B40F1" w:rsidR="009327AB" w:rsidRPr="009327AB" w:rsidRDefault="009327AB" w:rsidP="003B7193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Canva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0291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C136ADF" wp14:editId="2226FF8D">
                <wp:simplePos x="0" y="0"/>
                <wp:positionH relativeFrom="column">
                  <wp:posOffset>1936750</wp:posOffset>
                </wp:positionH>
                <wp:positionV relativeFrom="paragraph">
                  <wp:posOffset>3428365</wp:posOffset>
                </wp:positionV>
                <wp:extent cx="4889500" cy="1320800"/>
                <wp:effectExtent l="0" t="0" r="25400" b="12700"/>
                <wp:wrapNone/>
                <wp:docPr id="49921424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500" cy="1320800"/>
                          <a:chOff x="0" y="0"/>
                          <a:chExt cx="4889860" cy="1320800"/>
                        </a:xfrm>
                      </wpg:grpSpPr>
                      <wps:wsp>
                        <wps:cNvPr id="1821301705" name="Text Box 21"/>
                        <wps:cNvSpPr txBox="1"/>
                        <wps:spPr>
                          <a:xfrm>
                            <a:off x="165460" y="0"/>
                            <a:ext cx="4724400" cy="1320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985A89F" w14:textId="144962C9" w:rsidR="00821C1C" w:rsidRPr="0038383F" w:rsidRDefault="0038383F" w:rsidP="0038383F">
                              <w:pPr>
                                <w:pStyle w:val="Heading2"/>
                                <w:rPr>
                                  <w:color w:val="000000" w:themeColor="text1"/>
                                </w:rPr>
                              </w:pPr>
                              <w:r w:rsidRPr="0038383F">
                                <w:rPr>
                                  <w:color w:val="000000" w:themeColor="text1"/>
                                </w:rPr>
                                <w:t>PROJECTS</w:t>
                              </w:r>
                            </w:p>
                            <w:p w14:paraId="29A8EBD2" w14:textId="77777777" w:rsidR="00FB0291" w:rsidRPr="009327AB" w:rsidRDefault="006D3678" w:rsidP="009327AB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 w:rsidRPr="009327AB">
                                <w:rPr>
                                  <w:color w:val="000000" w:themeColor="text1"/>
                                </w:rPr>
                                <w:t>Timplang</w:t>
                              </w:r>
                              <w:proofErr w:type="spellEnd"/>
                              <w:r w:rsidRPr="009327AB">
                                <w:rPr>
                                  <w:color w:val="000000" w:themeColor="text1"/>
                                </w:rPr>
                                <w:t xml:space="preserve"> Pinoy — HTML, CSS, JavaScript </w:t>
                              </w:r>
                            </w:p>
                            <w:p w14:paraId="3C4C3831" w14:textId="4DCF6D82" w:rsidR="006D3678" w:rsidRPr="009327AB" w:rsidRDefault="006D3678" w:rsidP="009327AB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 w:rsidRPr="009327AB">
                                <w:rPr>
                                  <w:color w:val="000000" w:themeColor="text1"/>
                                </w:rPr>
                                <w:t>MacroMonitor</w:t>
                              </w:r>
                              <w:proofErr w:type="spellEnd"/>
                              <w:r w:rsidRPr="009327AB">
                                <w:rPr>
                                  <w:color w:val="000000" w:themeColor="text1"/>
                                </w:rPr>
                                <w:t xml:space="preserve"> — Tailwind, PHP, MySQL, JS </w:t>
                              </w:r>
                            </w:p>
                            <w:p w14:paraId="26A21240" w14:textId="0727F6E3" w:rsidR="00FB0291" w:rsidRPr="009327AB" w:rsidRDefault="006D3678" w:rsidP="009327AB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 w:rsidRPr="009327AB">
                                <w:rPr>
                                  <w:color w:val="000000" w:themeColor="text1"/>
                                </w:rPr>
                                <w:t>ScanRx</w:t>
                              </w:r>
                              <w:proofErr w:type="spellEnd"/>
                              <w:r w:rsidRPr="009327AB">
                                <w:rPr>
                                  <w:color w:val="000000" w:themeColor="text1"/>
                                </w:rPr>
                                <w:t xml:space="preserve"> — Kotlin, XML (Android) </w:t>
                              </w:r>
                            </w:p>
                            <w:p w14:paraId="4BA9A085" w14:textId="11432677" w:rsidR="000A4185" w:rsidRPr="009327AB" w:rsidRDefault="006D3678" w:rsidP="009327AB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r w:rsidRPr="009327AB">
                                <w:rPr>
                                  <w:color w:val="000000" w:themeColor="text1"/>
                                </w:rPr>
                                <w:t>Personal Portfolio — React, Vite, Tailwind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653693" name="Isosceles Triangle 1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-9139" y="92075"/>
                            <a:ext cx="128006" cy="109728"/>
                          </a:xfrm>
                          <a:prstGeom prst="triangle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136ADF" id="Group 22" o:spid="_x0000_s1036" style="position:absolute;left:0;text-align:left;margin-left:152.5pt;margin-top:269.95pt;width:385pt;height:104pt;z-index:251717632;mso-width-relative:margin;mso-height-relative:margin" coordsize="48898,13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">
                <v:shape id="Text Box 21" o:spid="_x0000_s1037" type="#_x0000_t202" style="position:absolute;left:1654;width:47244;height:1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" fillcolor="white [3201]" strokecolor="white [3212]" strokeweight=".5pt">
                  <v:textbox>
                    <w:txbxContent>
                      <w:p w14:paraId="6985A89F" w14:textId="144962C9" w:rsidR="00821C1C" w:rsidRPr="0038383F" w:rsidRDefault="0038383F" w:rsidP="0038383F">
                        <w:pPr>
                          <w:pStyle w:val="Heading2"/>
                          <w:rPr>
                            <w:color w:val="000000" w:themeColor="text1"/>
                          </w:rPr>
                        </w:pPr>
                        <w:r w:rsidRPr="0038383F">
                          <w:rPr>
                            <w:color w:val="000000" w:themeColor="text1"/>
                          </w:rPr>
                          <w:t>PROJECTS</w:t>
                        </w:r>
                      </w:p>
                      <w:p w14:paraId="29A8EBD2" w14:textId="77777777" w:rsidR="00FB0291" w:rsidRPr="009327AB" w:rsidRDefault="006D3678" w:rsidP="009327AB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proofErr w:type="spellStart"/>
                        <w:r w:rsidRPr="009327AB">
                          <w:rPr>
                            <w:color w:val="000000" w:themeColor="text1"/>
                          </w:rPr>
                          <w:t>Timplang</w:t>
                        </w:r>
                        <w:proofErr w:type="spellEnd"/>
                        <w:r w:rsidRPr="009327AB">
                          <w:rPr>
                            <w:color w:val="000000" w:themeColor="text1"/>
                          </w:rPr>
                          <w:t xml:space="preserve"> Pinoy — HTML, CSS, JavaScript </w:t>
                        </w:r>
                      </w:p>
                      <w:p w14:paraId="3C4C3831" w14:textId="4DCF6D82" w:rsidR="006D3678" w:rsidRPr="009327AB" w:rsidRDefault="006D3678" w:rsidP="009327AB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proofErr w:type="spellStart"/>
                        <w:r w:rsidRPr="009327AB">
                          <w:rPr>
                            <w:color w:val="000000" w:themeColor="text1"/>
                          </w:rPr>
                          <w:t>MacroMonitor</w:t>
                        </w:r>
                        <w:proofErr w:type="spellEnd"/>
                        <w:r w:rsidRPr="009327AB">
                          <w:rPr>
                            <w:color w:val="000000" w:themeColor="text1"/>
                          </w:rPr>
                          <w:t xml:space="preserve"> — Tailwind, PHP, MySQL, JS </w:t>
                        </w:r>
                      </w:p>
                      <w:p w14:paraId="26A21240" w14:textId="0727F6E3" w:rsidR="00FB0291" w:rsidRPr="009327AB" w:rsidRDefault="006D3678" w:rsidP="009327AB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proofErr w:type="spellStart"/>
                        <w:r w:rsidRPr="009327AB">
                          <w:rPr>
                            <w:color w:val="000000" w:themeColor="text1"/>
                          </w:rPr>
                          <w:t>ScanRx</w:t>
                        </w:r>
                        <w:proofErr w:type="spellEnd"/>
                        <w:r w:rsidRPr="009327AB">
                          <w:rPr>
                            <w:color w:val="000000" w:themeColor="text1"/>
                          </w:rPr>
                          <w:t xml:space="preserve"> — Kotlin, XML (Android) </w:t>
                        </w:r>
                      </w:p>
                      <w:p w14:paraId="4BA9A085" w14:textId="11432677" w:rsidR="000A4185" w:rsidRPr="009327AB" w:rsidRDefault="006D3678" w:rsidP="009327AB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r w:rsidRPr="009327AB">
                          <w:rPr>
                            <w:color w:val="000000" w:themeColor="text1"/>
                          </w:rPr>
                          <w:t>Personal Portfolio — React, Vite, Tailwind</w:t>
                        </w:r>
                      </w:p>
                    </w:txbxContent>
                  </v:textbox>
                </v:shape>
                <v:shape id="Isosceles Triangle 16" o:spid="_x0000_s1038" type="#_x0000_t5" alt="&quot;&quot;" style="position:absolute;left:-91;top:920;width:1280;height:109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" fillcolor="#595959" stroked="f" strokeweight="1pt"/>
              </v:group>
            </w:pict>
          </mc:Fallback>
        </mc:AlternateContent>
      </w:r>
      <w:r w:rsidR="005A0A0F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64A7889" wp14:editId="4A91F7E5">
                <wp:simplePos x="0" y="0"/>
                <wp:positionH relativeFrom="column">
                  <wp:posOffset>1910715</wp:posOffset>
                </wp:positionH>
                <wp:positionV relativeFrom="paragraph">
                  <wp:posOffset>4763135</wp:posOffset>
                </wp:positionV>
                <wp:extent cx="4821555" cy="5541010"/>
                <wp:effectExtent l="0" t="0" r="0" b="2540"/>
                <wp:wrapNone/>
                <wp:docPr id="185593333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1555" cy="5541010"/>
                          <a:chOff x="0" y="0"/>
                          <a:chExt cx="4821936" cy="5541010"/>
                        </a:xfrm>
                      </wpg:grpSpPr>
                      <wps:wsp>
                        <wps:cNvPr id="13134892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191" y="0"/>
                            <a:ext cx="4690745" cy="554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F16D6A" w14:textId="77777777" w:rsidR="00F02183" w:rsidRPr="00155843" w:rsidRDefault="00F02183" w:rsidP="00D71668">
                              <w:pPr>
                                <w:pStyle w:val="Heading2"/>
                                <w:rPr>
                                  <w:color w:val="000000" w:themeColor="text1"/>
                                </w:rPr>
                              </w:pPr>
                              <w:r w:rsidRPr="00155843">
                                <w:rPr>
                                  <w:color w:val="000000" w:themeColor="text1"/>
                                </w:rPr>
                                <w:t>Work Experience</w:t>
                              </w:r>
                            </w:p>
                            <w:p w14:paraId="5A1C613F" w14:textId="77777777" w:rsidR="004C5418" w:rsidRDefault="00856E03" w:rsidP="00D71668">
                              <w:pPr>
                                <w:pStyle w:val="Heading4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56E03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Documentation Assistant (SPES)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4365635" w14:textId="0099905B" w:rsidR="004C5418" w:rsidRDefault="004C5418" w:rsidP="004C5418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ind w:left="360" w:hanging="360"/>
                                <w:rPr>
                                  <w:color w:val="000000" w:themeColor="text1"/>
                                </w:rPr>
                              </w:pPr>
                              <w:r w:rsidRPr="004C5418">
                                <w:rPr>
                                  <w:color w:val="000000" w:themeColor="text1"/>
                                </w:rPr>
                                <w:t>LOCAL GOVERNMENT UNIT (LGU) | 202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</w:p>
                            <w:p w14:paraId="5E0C9567" w14:textId="4D3DB72B" w:rsidR="008743B2" w:rsidRDefault="008743B2" w:rsidP="00D71668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r w:rsidRPr="008743B2">
                                <w:rPr>
                                  <w:color w:val="000000" w:themeColor="text1"/>
                                </w:rPr>
                                <w:t xml:space="preserve"> Assisted in updating Citizens Charter documentation using Microsoft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Word Office</w:t>
                              </w:r>
                              <w:r w:rsidR="00C951C1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23A46E2E" w14:textId="76238F4F" w:rsidR="00C951C1" w:rsidRDefault="00C951C1" w:rsidP="00D71668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r w:rsidRPr="00C951C1">
                                <w:rPr>
                                  <w:color w:val="000000" w:themeColor="text1"/>
                                </w:rPr>
                                <w:t>Performed data encoding and validation to ensure accuracy of official records</w:t>
                              </w:r>
                              <w:r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38F3C1B4" w14:textId="719F058C" w:rsidR="00C951C1" w:rsidRDefault="00C951C1" w:rsidP="00AD2715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r w:rsidRPr="00C951C1">
                                <w:rPr>
                                  <w:color w:val="000000" w:themeColor="text1"/>
                                </w:rPr>
                                <w:t> </w:t>
                              </w:r>
                              <w:r w:rsidR="00616FB5" w:rsidRPr="00616FB5">
                                <w:rPr>
                                  <w:color w:val="000000" w:themeColor="text1"/>
                                </w:rPr>
                                <w:t>Verified accuracy and consistency of official records while maintaining confidentiality.</w:t>
                              </w:r>
                            </w:p>
                            <w:p w14:paraId="1E9A426B" w14:textId="52CC2D80" w:rsidR="00AD2715" w:rsidRDefault="00616FB5" w:rsidP="00616FB5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r w:rsidRPr="00616FB5">
                                <w:rPr>
                                  <w:color w:val="000000" w:themeColor="text1"/>
                                </w:rPr>
                                <w:t>Created and processed vouchers for employee payouts using Microsoft Excel, ensuring accurate computation and timely release.</w:t>
                              </w:r>
                            </w:p>
                            <w:p w14:paraId="31723034" w14:textId="77777777" w:rsidR="00616FB5" w:rsidRPr="00616FB5" w:rsidRDefault="00616FB5" w:rsidP="00616FB5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ind w:left="360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EF2B6B9" w14:textId="77777777" w:rsidR="00D71668" w:rsidRPr="00155843" w:rsidRDefault="00AD2715" w:rsidP="00D71668">
                              <w:pPr>
                                <w:pStyle w:val="Heading3"/>
                                <w:rPr>
                                  <w:color w:val="000000" w:themeColor="text1"/>
                                </w:rPr>
                              </w:pPr>
                              <w:r w:rsidRPr="00155843">
                                <w:rPr>
                                  <w:color w:val="000000" w:themeColor="text1"/>
                                </w:rPr>
                                <w:t>Data Entry Assistant</w:t>
                              </w:r>
                            </w:p>
                            <w:p w14:paraId="6058A55B" w14:textId="77777777" w:rsidR="00F02183" w:rsidRPr="00155843" w:rsidRDefault="00AD2715" w:rsidP="00D71668">
                              <w:pPr>
                                <w:pStyle w:val="Heading4"/>
                                <w:rPr>
                                  <w:color w:val="000000" w:themeColor="text1"/>
                                </w:rPr>
                              </w:pPr>
                              <w:r w:rsidRPr="00155843">
                                <w:rPr>
                                  <w:color w:val="000000" w:themeColor="text1"/>
                                </w:rPr>
                                <w:t>WEST CENTRAL ELEMENTARY SCHOOL</w:t>
                              </w:r>
                              <w:r w:rsidR="00F02183" w:rsidRPr="00155843">
                                <w:rPr>
                                  <w:color w:val="000000" w:themeColor="text1"/>
                                </w:rPr>
                                <w:t xml:space="preserve"> | 20</w:t>
                              </w:r>
                              <w:r w:rsidRPr="00155843">
                                <w:rPr>
                                  <w:color w:val="000000" w:themeColor="text1"/>
                                </w:rPr>
                                <w:t>24</w:t>
                              </w:r>
                              <w:r w:rsidR="00F02183" w:rsidRPr="00155843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43CC7F35" w14:textId="77777777" w:rsidR="00AD2715" w:rsidRPr="00155843" w:rsidRDefault="00AD2715" w:rsidP="00D71668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r w:rsidRPr="00155843">
                                <w:rPr>
                                  <w:color w:val="000000" w:themeColor="text1"/>
                                </w:rPr>
                                <w:t xml:space="preserve">Handled and organized student data for </w:t>
                              </w:r>
                              <w:r w:rsidRPr="0015584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SF10 forms</w:t>
                              </w:r>
                              <w:r w:rsidRPr="00155843">
                                <w:rPr>
                                  <w:color w:val="000000" w:themeColor="text1"/>
                                </w:rPr>
                                <w:t xml:space="preserve"> using </w:t>
                              </w:r>
                              <w:r w:rsidRPr="0015584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Microsoft Excel/Spreadsheets</w:t>
                              </w:r>
                              <w:r w:rsidRPr="00155843">
                                <w:rPr>
                                  <w:color w:val="000000" w:themeColor="text1"/>
                                </w:rPr>
                                <w:t>, ensuring accuracy and proper formatting.</w:t>
                              </w:r>
                            </w:p>
                            <w:p w14:paraId="1738E45B" w14:textId="77777777" w:rsidR="00AD2715" w:rsidRPr="00155843" w:rsidRDefault="00AD2715" w:rsidP="00D71668">
                              <w:pPr>
                                <w:pStyle w:val="ListBullet"/>
                                <w:rPr>
                                  <w:color w:val="000000" w:themeColor="text1"/>
                                </w:rPr>
                              </w:pPr>
                              <w:r w:rsidRPr="00155843">
                                <w:rPr>
                                  <w:color w:val="000000" w:themeColor="text1"/>
                                </w:rPr>
                                <w:t>Assisted with data encoding and validation to support the school's record-keeping and documentation processes.</w:t>
                              </w:r>
                            </w:p>
                            <w:p w14:paraId="7C9D3133" w14:textId="77777777" w:rsidR="00AD2715" w:rsidRPr="00155843" w:rsidRDefault="00AD2715" w:rsidP="00AD2715">
                              <w:pPr>
                                <w:pStyle w:val="ListBullet"/>
                                <w:rPr>
                                  <w:rFonts w:cs="Times New Roman"/>
                                  <w:color w:val="000000" w:themeColor="text1"/>
                                  <w:position w:val="0"/>
                                  <w:szCs w:val="24"/>
                                  <w:lang w:val="en-PH"/>
                                </w:rPr>
                              </w:pPr>
                              <w:r w:rsidRPr="00155843">
                                <w:rPr>
                                  <w:color w:val="000000" w:themeColor="text1"/>
                                </w:rPr>
                                <w:t>Maintained confidentiality and consistency in managing sensitive student information.</w:t>
                              </w:r>
                            </w:p>
                            <w:p w14:paraId="35756FEF" w14:textId="77777777" w:rsidR="00F02183" w:rsidRPr="00155843" w:rsidRDefault="00F02183" w:rsidP="00F02183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857760" name="Isosceles Triangle 1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-9144" y="95885"/>
                            <a:ext cx="128016" cy="109728"/>
                          </a:xfrm>
                          <a:prstGeom prst="triangle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A7889" id="Group 19" o:spid="_x0000_s1039" style="position:absolute;left:0;text-align:left;margin-left:150.45pt;margin-top:375.05pt;width:379.65pt;height:436.3pt;z-index:251707392" coordsize="48219,5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">
                <v:shape id="_x0000_s1040" type="#_x0000_t202" style="position:absolute;left:1311;width:46908;height:5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" filled="f" stroked="f">
                  <v:textbox>
                    <w:txbxContent>
                      <w:p w14:paraId="7AF16D6A" w14:textId="77777777" w:rsidR="00F02183" w:rsidRPr="00155843" w:rsidRDefault="00F02183" w:rsidP="00D71668">
                        <w:pPr>
                          <w:pStyle w:val="Heading2"/>
                          <w:rPr>
                            <w:color w:val="000000" w:themeColor="text1"/>
                          </w:rPr>
                        </w:pPr>
                        <w:r w:rsidRPr="00155843">
                          <w:rPr>
                            <w:color w:val="000000" w:themeColor="text1"/>
                          </w:rPr>
                          <w:t>Work Experience</w:t>
                        </w:r>
                      </w:p>
                      <w:p w14:paraId="5A1C613F" w14:textId="77777777" w:rsidR="004C5418" w:rsidRDefault="00856E03" w:rsidP="00D71668">
                        <w:pPr>
                          <w:pStyle w:val="Heading4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856E03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Documentation Assistant (SPES)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4365635" w14:textId="0099905B" w:rsidR="004C5418" w:rsidRDefault="004C5418" w:rsidP="004C5418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ind w:left="360" w:hanging="360"/>
                          <w:rPr>
                            <w:color w:val="000000" w:themeColor="text1"/>
                          </w:rPr>
                        </w:pPr>
                        <w:r w:rsidRPr="004C5418">
                          <w:rPr>
                            <w:color w:val="000000" w:themeColor="text1"/>
                          </w:rPr>
                          <w:t>LOCAL GOVERNMENT UNIT (LGU) | 202</w:t>
                        </w:r>
                        <w:r>
                          <w:rPr>
                            <w:color w:val="000000" w:themeColor="text1"/>
                          </w:rPr>
                          <w:t>5</w:t>
                        </w:r>
                      </w:p>
                      <w:p w14:paraId="5E0C9567" w14:textId="4D3DB72B" w:rsidR="008743B2" w:rsidRDefault="008743B2" w:rsidP="00D71668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r w:rsidRPr="008743B2">
                          <w:rPr>
                            <w:color w:val="000000" w:themeColor="text1"/>
                          </w:rPr>
                          <w:t xml:space="preserve"> Assisted in updating Citizens Charter documentation using Microsoft </w:t>
                        </w:r>
                        <w:r>
                          <w:rPr>
                            <w:color w:val="000000" w:themeColor="text1"/>
                          </w:rPr>
                          <w:t>Word Office</w:t>
                        </w:r>
                        <w:r w:rsidR="00C951C1">
                          <w:rPr>
                            <w:color w:val="000000" w:themeColor="text1"/>
                          </w:rPr>
                          <w:t>.</w:t>
                        </w:r>
                      </w:p>
                      <w:p w14:paraId="23A46E2E" w14:textId="76238F4F" w:rsidR="00C951C1" w:rsidRDefault="00C951C1" w:rsidP="00D71668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r w:rsidRPr="00C951C1">
                          <w:rPr>
                            <w:color w:val="000000" w:themeColor="text1"/>
                          </w:rPr>
                          <w:t>Performed data encoding and validation to ensure accuracy of official records</w:t>
                        </w:r>
                        <w:r>
                          <w:rPr>
                            <w:color w:val="000000" w:themeColor="text1"/>
                          </w:rPr>
                          <w:t>.</w:t>
                        </w:r>
                      </w:p>
                      <w:p w14:paraId="38F3C1B4" w14:textId="719F058C" w:rsidR="00C951C1" w:rsidRDefault="00C951C1" w:rsidP="00AD2715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r w:rsidRPr="00C951C1">
                          <w:rPr>
                            <w:color w:val="000000" w:themeColor="text1"/>
                          </w:rPr>
                          <w:t> </w:t>
                        </w:r>
                        <w:r w:rsidR="00616FB5" w:rsidRPr="00616FB5">
                          <w:rPr>
                            <w:color w:val="000000" w:themeColor="text1"/>
                          </w:rPr>
                          <w:t>Verified accuracy and consistency of official records while maintaining confidentiality.</w:t>
                        </w:r>
                      </w:p>
                      <w:p w14:paraId="1E9A426B" w14:textId="52CC2D80" w:rsidR="00AD2715" w:rsidRDefault="00616FB5" w:rsidP="00616FB5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r w:rsidRPr="00616FB5">
                          <w:rPr>
                            <w:color w:val="000000" w:themeColor="text1"/>
                          </w:rPr>
                          <w:t>Created and processed vouchers for employee payouts using Microsoft Excel, ensuring accurate computation and timely release.</w:t>
                        </w:r>
                      </w:p>
                      <w:p w14:paraId="31723034" w14:textId="77777777" w:rsidR="00616FB5" w:rsidRPr="00616FB5" w:rsidRDefault="00616FB5" w:rsidP="00616FB5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ind w:left="360"/>
                          <w:rPr>
                            <w:color w:val="000000" w:themeColor="text1"/>
                          </w:rPr>
                        </w:pPr>
                      </w:p>
                      <w:p w14:paraId="1EF2B6B9" w14:textId="77777777" w:rsidR="00D71668" w:rsidRPr="00155843" w:rsidRDefault="00AD2715" w:rsidP="00D71668">
                        <w:pPr>
                          <w:pStyle w:val="Heading3"/>
                          <w:rPr>
                            <w:color w:val="000000" w:themeColor="text1"/>
                          </w:rPr>
                        </w:pPr>
                        <w:r w:rsidRPr="00155843">
                          <w:rPr>
                            <w:color w:val="000000" w:themeColor="text1"/>
                          </w:rPr>
                          <w:t>Data Entry Assistant</w:t>
                        </w:r>
                      </w:p>
                      <w:p w14:paraId="6058A55B" w14:textId="77777777" w:rsidR="00F02183" w:rsidRPr="00155843" w:rsidRDefault="00AD2715" w:rsidP="00D71668">
                        <w:pPr>
                          <w:pStyle w:val="Heading4"/>
                          <w:rPr>
                            <w:color w:val="000000" w:themeColor="text1"/>
                          </w:rPr>
                        </w:pPr>
                        <w:r w:rsidRPr="00155843">
                          <w:rPr>
                            <w:color w:val="000000" w:themeColor="text1"/>
                          </w:rPr>
                          <w:t>WEST CENTRAL ELEMENTARY SCHOOL</w:t>
                        </w:r>
                        <w:r w:rsidR="00F02183" w:rsidRPr="00155843">
                          <w:rPr>
                            <w:color w:val="000000" w:themeColor="text1"/>
                          </w:rPr>
                          <w:t xml:space="preserve"> | 20</w:t>
                        </w:r>
                        <w:r w:rsidRPr="00155843">
                          <w:rPr>
                            <w:color w:val="000000" w:themeColor="text1"/>
                          </w:rPr>
                          <w:t>24</w:t>
                        </w:r>
                        <w:r w:rsidR="00F02183" w:rsidRPr="00155843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  <w:p w14:paraId="43CC7F35" w14:textId="77777777" w:rsidR="00AD2715" w:rsidRPr="00155843" w:rsidRDefault="00AD2715" w:rsidP="00D71668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r w:rsidRPr="00155843">
                          <w:rPr>
                            <w:color w:val="000000" w:themeColor="text1"/>
                          </w:rPr>
                          <w:t xml:space="preserve">Handled and organized student data for </w:t>
                        </w:r>
                        <w:r w:rsidRPr="00155843">
                          <w:rPr>
                            <w:b/>
                            <w:bCs/>
                            <w:color w:val="000000" w:themeColor="text1"/>
                          </w:rPr>
                          <w:t>SF10 forms</w:t>
                        </w:r>
                        <w:r w:rsidRPr="00155843">
                          <w:rPr>
                            <w:color w:val="000000" w:themeColor="text1"/>
                          </w:rPr>
                          <w:t xml:space="preserve"> using </w:t>
                        </w:r>
                        <w:r w:rsidRPr="00155843">
                          <w:rPr>
                            <w:b/>
                            <w:bCs/>
                            <w:color w:val="000000" w:themeColor="text1"/>
                          </w:rPr>
                          <w:t>Microsoft Excel/Spreadsheets</w:t>
                        </w:r>
                        <w:r w:rsidRPr="00155843">
                          <w:rPr>
                            <w:color w:val="000000" w:themeColor="text1"/>
                          </w:rPr>
                          <w:t>, ensuring accuracy and proper formatting.</w:t>
                        </w:r>
                      </w:p>
                      <w:p w14:paraId="1738E45B" w14:textId="77777777" w:rsidR="00AD2715" w:rsidRPr="00155843" w:rsidRDefault="00AD2715" w:rsidP="00D71668">
                        <w:pPr>
                          <w:pStyle w:val="ListBullet"/>
                          <w:rPr>
                            <w:color w:val="000000" w:themeColor="text1"/>
                          </w:rPr>
                        </w:pPr>
                        <w:r w:rsidRPr="00155843">
                          <w:rPr>
                            <w:color w:val="000000" w:themeColor="text1"/>
                          </w:rPr>
                          <w:t>Assisted with data encoding and validation to support the school's record-keeping and documentation processes.</w:t>
                        </w:r>
                      </w:p>
                      <w:p w14:paraId="7C9D3133" w14:textId="77777777" w:rsidR="00AD2715" w:rsidRPr="00155843" w:rsidRDefault="00AD2715" w:rsidP="00AD2715">
                        <w:pPr>
                          <w:pStyle w:val="ListBullet"/>
                          <w:rPr>
                            <w:rFonts w:cs="Times New Roman"/>
                            <w:color w:val="000000" w:themeColor="text1"/>
                            <w:position w:val="0"/>
                            <w:szCs w:val="24"/>
                            <w:lang w:val="en-PH"/>
                          </w:rPr>
                        </w:pPr>
                        <w:r w:rsidRPr="00155843">
                          <w:rPr>
                            <w:color w:val="000000" w:themeColor="text1"/>
                          </w:rPr>
                          <w:t>Maintained confidentiality and consistency in managing sensitive student information.</w:t>
                        </w:r>
                      </w:p>
                      <w:p w14:paraId="35756FEF" w14:textId="77777777" w:rsidR="00F02183" w:rsidRPr="00155843" w:rsidRDefault="00F02183" w:rsidP="00F02183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Isosceles Triangle 16" o:spid="_x0000_s1041" type="#_x0000_t5" alt="&quot;&quot;" style="position:absolute;left:-91;top:958;width:1280;height:109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" fillcolor="#595959" stroked="f" strokeweight="1pt"/>
              </v:group>
            </w:pict>
          </mc:Fallback>
        </mc:AlternateContent>
      </w:r>
      <w:r w:rsidR="00DE0D1C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05F00C2" wp14:editId="43093A8C">
                <wp:simplePos x="0" y="0"/>
                <wp:positionH relativeFrom="column">
                  <wp:posOffset>1941449</wp:posOffset>
                </wp:positionH>
                <wp:positionV relativeFrom="paragraph">
                  <wp:posOffset>1997075</wp:posOffset>
                </wp:positionV>
                <wp:extent cx="4821936" cy="1600200"/>
                <wp:effectExtent l="0" t="0" r="0" b="0"/>
                <wp:wrapNone/>
                <wp:docPr id="107355044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1936" cy="1600200"/>
                          <a:chOff x="0" y="0"/>
                          <a:chExt cx="4821936" cy="1600200"/>
                        </a:xfrm>
                      </wpg:grpSpPr>
                      <wps:wsp>
                        <wps:cNvPr id="15769502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191" y="0"/>
                            <a:ext cx="4690745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807D9F" w14:textId="77777777" w:rsidR="00F02183" w:rsidRPr="00155843" w:rsidRDefault="00F02183" w:rsidP="00D71668">
                              <w:pPr>
                                <w:pStyle w:val="Heading2"/>
                                <w:rPr>
                                  <w:color w:val="000000" w:themeColor="text1"/>
                                </w:rPr>
                              </w:pPr>
                              <w:r w:rsidRPr="00155843">
                                <w:rPr>
                                  <w:color w:val="000000" w:themeColor="text1"/>
                                </w:rPr>
                                <w:t>Profile</w:t>
                              </w:r>
                            </w:p>
                            <w:p w14:paraId="67D1EBD6" w14:textId="49FB4B97" w:rsidR="00F02183" w:rsidRPr="00155843" w:rsidRDefault="00A059C3" w:rsidP="00F021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A059C3">
                                <w:rPr>
                                  <w:color w:val="000000" w:themeColor="text1"/>
                                </w:rPr>
                                <w:t>Motivated BSIT student with a strong foundation in web development and programming. Skilled in building responsive web applications using React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and</w:t>
                              </w:r>
                              <w:r w:rsidRPr="00A059C3">
                                <w:rPr>
                                  <w:color w:val="000000" w:themeColor="text1"/>
                                </w:rPr>
                                <w:t xml:space="preserve"> Tailwind CSS. Proficient in version control with Git and experienced in creating clean, user-friendly interfaces. Quick to adapt and eager to contribute to development projects while expanding technical expertise.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57058191" name="Isosceles Triangle 1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-9144" y="103505"/>
                            <a:ext cx="128016" cy="109728"/>
                          </a:xfrm>
                          <a:prstGeom prst="triangle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F00C2" id="Group 20" o:spid="_x0000_s1042" style="position:absolute;left:0;text-align:left;margin-left:152.85pt;margin-top:157.25pt;width:379.7pt;height:126pt;z-index:251705344;mso-width-relative:margin;mso-height-relative:margin" coordsize="48219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">
                <v:shape id="_x0000_s1043" type="#_x0000_t202" style="position:absolute;left:1311;width:46908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" filled="f" stroked="f">
                  <v:textbox>
                    <w:txbxContent>
                      <w:p w14:paraId="0E807D9F" w14:textId="77777777" w:rsidR="00F02183" w:rsidRPr="00155843" w:rsidRDefault="00F02183" w:rsidP="00D71668">
                        <w:pPr>
                          <w:pStyle w:val="Heading2"/>
                          <w:rPr>
                            <w:color w:val="000000" w:themeColor="text1"/>
                          </w:rPr>
                        </w:pPr>
                        <w:r w:rsidRPr="00155843">
                          <w:rPr>
                            <w:color w:val="000000" w:themeColor="text1"/>
                          </w:rPr>
                          <w:t>Profile</w:t>
                        </w:r>
                      </w:p>
                      <w:p w14:paraId="67D1EBD6" w14:textId="49FB4B97" w:rsidR="00F02183" w:rsidRPr="00155843" w:rsidRDefault="00A059C3" w:rsidP="00F02183">
                        <w:pPr>
                          <w:rPr>
                            <w:color w:val="000000" w:themeColor="text1"/>
                          </w:rPr>
                        </w:pPr>
                        <w:r w:rsidRPr="00A059C3">
                          <w:rPr>
                            <w:color w:val="000000" w:themeColor="text1"/>
                          </w:rPr>
                          <w:t>Motivated BSIT student with a strong foundation in web development and programming. Skilled in building responsive web applications using React</w:t>
                        </w:r>
                        <w:r>
                          <w:rPr>
                            <w:color w:val="000000" w:themeColor="text1"/>
                          </w:rPr>
                          <w:t xml:space="preserve"> and</w:t>
                        </w:r>
                        <w:r w:rsidRPr="00A059C3">
                          <w:rPr>
                            <w:color w:val="000000" w:themeColor="text1"/>
                          </w:rPr>
                          <w:t xml:space="preserve"> Tailwind CSS. Proficient in version control with Git and experienced in creating clean, user-friendly interfaces. Quick to adapt and eager to contribute to development projects while expanding technical expertise.</w:t>
                        </w:r>
                      </w:p>
                    </w:txbxContent>
                  </v:textbox>
                </v:shape>
                <v:shape id="Isosceles Triangle 16" o:spid="_x0000_s1044" type="#_x0000_t5" alt="&quot;&quot;" style="position:absolute;left:-91;top:1034;width:1280;height:109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" fillcolor="#595959" stroked="f" strokeweight="1pt"/>
              </v:group>
            </w:pict>
          </mc:Fallback>
        </mc:AlternateContent>
      </w:r>
      <w:r w:rsidR="00C106E1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108BB8C" wp14:editId="3108D2B4">
                <wp:simplePos x="0" y="0"/>
                <wp:positionH relativeFrom="column">
                  <wp:posOffset>-209550</wp:posOffset>
                </wp:positionH>
                <wp:positionV relativeFrom="paragraph">
                  <wp:posOffset>4184015</wp:posOffset>
                </wp:positionV>
                <wp:extent cx="1958340" cy="1947545"/>
                <wp:effectExtent l="0" t="0" r="0" b="0"/>
                <wp:wrapNone/>
                <wp:docPr id="88948496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8340" cy="1947545"/>
                          <a:chOff x="-28578" y="0"/>
                          <a:chExt cx="1958603" cy="1947545"/>
                        </a:xfrm>
                      </wpg:grpSpPr>
                      <wps:wsp>
                        <wps:cNvPr id="1882008724" name="Isosceles Triangle 1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-37786" y="91036"/>
                            <a:ext cx="127635" cy="10922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377555" name="Text Box 736377555"/>
                        <wps:cNvSpPr txBox="1">
                          <a:spLocks noChangeArrowheads="1"/>
                        </wps:cNvSpPr>
                        <wps:spPr bwMode="auto">
                          <a:xfrm>
                            <a:off x="183775" y="0"/>
                            <a:ext cx="1746250" cy="1947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F6F95D" w14:textId="3A346C61" w:rsidR="00F02183" w:rsidRPr="00F02183" w:rsidRDefault="00F02183" w:rsidP="005B31B7">
                              <w:pPr>
                                <w:pStyle w:val="Heading1"/>
                              </w:pPr>
                              <w:r w:rsidRPr="00F02183">
                                <w:t>Tech</w:t>
                              </w:r>
                              <w:r w:rsidR="005B31B7">
                                <w:t xml:space="preserve"> Stacks</w:t>
                              </w:r>
                            </w:p>
                            <w:p w14:paraId="38957109" w14:textId="6DEA9407" w:rsidR="005D1A75" w:rsidRPr="00133F9A" w:rsidRDefault="005D1A75" w:rsidP="00133F9A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 w:rsidRPr="00133F9A">
                                <w:rPr>
                                  <w:color w:val="FFFFFF" w:themeColor="background1"/>
                                </w:rPr>
                                <w:t>HTML</w:t>
                              </w:r>
                            </w:p>
                            <w:p w14:paraId="318ACE3C" w14:textId="4FE638AC" w:rsidR="00F02183" w:rsidRPr="00133F9A" w:rsidRDefault="005D1A75" w:rsidP="00133F9A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 w:rsidRPr="00133F9A">
                                <w:rPr>
                                  <w:color w:val="FFFFFF" w:themeColor="background1"/>
                                </w:rPr>
                                <w:t>CSS</w:t>
                              </w:r>
                            </w:p>
                            <w:p w14:paraId="169A29CD" w14:textId="7342E11A" w:rsidR="00F02183" w:rsidRPr="00133F9A" w:rsidRDefault="005D1A75" w:rsidP="00133F9A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proofErr w:type="spellStart"/>
                              <w:r w:rsidRPr="00133F9A">
                                <w:rPr>
                                  <w:color w:val="FFFFFF" w:themeColor="background1"/>
                                </w:rPr>
                                <w:t>Javascript</w:t>
                              </w:r>
                              <w:proofErr w:type="spellEnd"/>
                            </w:p>
                            <w:p w14:paraId="4E680ED8" w14:textId="53B685E7" w:rsidR="001A64D0" w:rsidRPr="00133F9A" w:rsidRDefault="005D1A75" w:rsidP="00133F9A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 w:rsidRPr="00133F9A">
                                <w:rPr>
                                  <w:color w:val="FFFFFF" w:themeColor="background1"/>
                                </w:rPr>
                                <w:t>PHP</w:t>
                              </w:r>
                            </w:p>
                            <w:p w14:paraId="3D800E20" w14:textId="4C978066" w:rsidR="005D1A75" w:rsidRPr="00133F9A" w:rsidRDefault="005D1A75" w:rsidP="00133F9A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 w:rsidRPr="00133F9A">
                                <w:rPr>
                                  <w:color w:val="FFFFFF" w:themeColor="background1"/>
                                </w:rPr>
                                <w:t>Java</w:t>
                              </w:r>
                            </w:p>
                            <w:p w14:paraId="0F22AE95" w14:textId="576E3156" w:rsidR="005D1A75" w:rsidRPr="00133F9A" w:rsidRDefault="00FB0291" w:rsidP="00133F9A">
                              <w:pPr>
                                <w:pStyle w:val="ListBullet"/>
                                <w:rPr>
                                  <w:color w:val="FFFFFF" w:themeColor="background1"/>
                                </w:rPr>
                              </w:pPr>
                              <w:r w:rsidRPr="00133F9A">
                                <w:rPr>
                                  <w:color w:val="FFFFFF" w:themeColor="background1"/>
                                </w:rPr>
                                <w:t>MyS</w:t>
                              </w:r>
                              <w:r w:rsidR="003B7193" w:rsidRPr="00133F9A">
                                <w:rPr>
                                  <w:color w:val="FFFFFF" w:themeColor="background1"/>
                                </w:rPr>
                                <w:t>QL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08BB8C" id="Group 18" o:spid="_x0000_s1045" style="position:absolute;left:0;text-align:left;margin-left:-16.5pt;margin-top:329.45pt;width:154.2pt;height:153.35pt;z-index:251697152;mso-width-relative:margin" coordorigin="-285" coordsize="19586,1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">
                <v:shape id="Isosceles Triangle 16" o:spid="_x0000_s1046" type="#_x0000_t5" alt="&quot;&quot;" style="position:absolute;left:-377;top:910;width:1276;height:10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" fillcolor="white [3212]" stroked="f" strokeweight="1pt"/>
                <v:shape id="Text Box 736377555" o:spid="_x0000_s1047" type="#_x0000_t202" style="position:absolute;left:1837;width:17463;height:19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" filled="f" stroked="f">
                  <v:textbox>
                    <w:txbxContent>
                      <w:p w14:paraId="52F6F95D" w14:textId="3A346C61" w:rsidR="00F02183" w:rsidRPr="00F02183" w:rsidRDefault="00F02183" w:rsidP="005B31B7">
                        <w:pPr>
                          <w:pStyle w:val="Heading1"/>
                        </w:pPr>
                        <w:r w:rsidRPr="00F02183">
                          <w:t>Tech</w:t>
                        </w:r>
                        <w:r w:rsidR="005B31B7">
                          <w:t xml:space="preserve"> Stacks</w:t>
                        </w:r>
                      </w:p>
                      <w:p w14:paraId="38957109" w14:textId="6DEA9407" w:rsidR="005D1A75" w:rsidRPr="00133F9A" w:rsidRDefault="005D1A75" w:rsidP="00133F9A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 w:rsidRPr="00133F9A">
                          <w:rPr>
                            <w:color w:val="FFFFFF" w:themeColor="background1"/>
                          </w:rPr>
                          <w:t>HTML</w:t>
                        </w:r>
                      </w:p>
                      <w:p w14:paraId="318ACE3C" w14:textId="4FE638AC" w:rsidR="00F02183" w:rsidRPr="00133F9A" w:rsidRDefault="005D1A75" w:rsidP="00133F9A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 w:rsidRPr="00133F9A">
                          <w:rPr>
                            <w:color w:val="FFFFFF" w:themeColor="background1"/>
                          </w:rPr>
                          <w:t>CSS</w:t>
                        </w:r>
                      </w:p>
                      <w:p w14:paraId="169A29CD" w14:textId="7342E11A" w:rsidR="00F02183" w:rsidRPr="00133F9A" w:rsidRDefault="005D1A75" w:rsidP="00133F9A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proofErr w:type="spellStart"/>
                        <w:r w:rsidRPr="00133F9A">
                          <w:rPr>
                            <w:color w:val="FFFFFF" w:themeColor="background1"/>
                          </w:rPr>
                          <w:t>Javascript</w:t>
                        </w:r>
                        <w:proofErr w:type="spellEnd"/>
                      </w:p>
                      <w:p w14:paraId="4E680ED8" w14:textId="53B685E7" w:rsidR="001A64D0" w:rsidRPr="00133F9A" w:rsidRDefault="005D1A75" w:rsidP="00133F9A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 w:rsidRPr="00133F9A">
                          <w:rPr>
                            <w:color w:val="FFFFFF" w:themeColor="background1"/>
                          </w:rPr>
                          <w:t>PHP</w:t>
                        </w:r>
                      </w:p>
                      <w:p w14:paraId="3D800E20" w14:textId="4C978066" w:rsidR="005D1A75" w:rsidRPr="00133F9A" w:rsidRDefault="005D1A75" w:rsidP="00133F9A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 w:rsidRPr="00133F9A">
                          <w:rPr>
                            <w:color w:val="FFFFFF" w:themeColor="background1"/>
                          </w:rPr>
                          <w:t>Java</w:t>
                        </w:r>
                      </w:p>
                      <w:p w14:paraId="0F22AE95" w14:textId="576E3156" w:rsidR="005D1A75" w:rsidRPr="00133F9A" w:rsidRDefault="00FB0291" w:rsidP="00133F9A">
                        <w:pPr>
                          <w:pStyle w:val="ListBullet"/>
                          <w:rPr>
                            <w:color w:val="FFFFFF" w:themeColor="background1"/>
                          </w:rPr>
                        </w:pPr>
                        <w:r w:rsidRPr="00133F9A">
                          <w:rPr>
                            <w:color w:val="FFFFFF" w:themeColor="background1"/>
                          </w:rPr>
                          <w:t>MyS</w:t>
                        </w:r>
                        <w:r w:rsidR="003B7193" w:rsidRPr="00133F9A">
                          <w:rPr>
                            <w:color w:val="FFFFFF" w:themeColor="background1"/>
                          </w:rPr>
                          <w:t>QL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106E1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FEEB4AB" wp14:editId="286BD747">
                <wp:simplePos x="0" y="0"/>
                <wp:positionH relativeFrom="column">
                  <wp:posOffset>-228600</wp:posOffset>
                </wp:positionH>
                <wp:positionV relativeFrom="paragraph">
                  <wp:posOffset>2907665</wp:posOffset>
                </wp:positionV>
                <wp:extent cx="1942465" cy="1390650"/>
                <wp:effectExtent l="0" t="0" r="0" b="0"/>
                <wp:wrapNone/>
                <wp:docPr id="299335251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2465" cy="1390650"/>
                          <a:chOff x="0" y="0"/>
                          <a:chExt cx="1943071" cy="1391128"/>
                        </a:xfrm>
                      </wpg:grpSpPr>
                      <wps:wsp>
                        <wps:cNvPr id="18237313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411" y="0"/>
                            <a:ext cx="1724660" cy="1391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806654" w14:textId="4D66DA19" w:rsidR="00695DC6" w:rsidRPr="001567BB" w:rsidRDefault="002A5BC0" w:rsidP="00A54EE6">
                              <w:pPr>
                                <w:spacing w:line="360" w:lineRule="auto"/>
                                <w:jc w:val="left"/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1567BB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  <w:t>ACHIEVEMENTS</w:t>
                              </w:r>
                            </w:p>
                            <w:p w14:paraId="23C80CAC" w14:textId="7C4E6572" w:rsidR="002A5BC0" w:rsidRPr="001567BB" w:rsidRDefault="00C106E1" w:rsidP="00A54EE6">
                              <w:pPr>
                                <w:spacing w:line="360" w:lineRule="auto"/>
                                <w:jc w:val="left"/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C106E1">
                                <w:rPr>
                                  <w:color w:val="FFFFFF" w:themeColor="background1"/>
                                  <w:szCs w:val="22"/>
                                </w:rPr>
                                <w:t>TESDA NC II Passer in Computer Systems Servicing (2024)</w:t>
                              </w:r>
                              <w:r w:rsidR="00E87DE0" w:rsidRPr="001567BB">
                                <w:rPr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</w:p>
                            <w:p w14:paraId="627288D6" w14:textId="52F1C007" w:rsidR="00E87DE0" w:rsidRPr="001567BB" w:rsidRDefault="00E87DE0" w:rsidP="00A54EE6">
                              <w:pPr>
                                <w:spacing w:line="360" w:lineRule="auto"/>
                                <w:jc w:val="left"/>
                                <w:rPr>
                                  <w:b/>
                                  <w:bCs/>
                                  <w:color w:val="FFFFFF" w:themeColor="background1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0542377" name="Isosceles Triangle 26054237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-9208" y="77182"/>
                            <a:ext cx="127635" cy="10922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EEB4AB" id="_x0000_s1048" style="position:absolute;left:0;text-align:left;margin-left:-18pt;margin-top:228.95pt;width:152.95pt;height:109.5pt;z-index:251713536;mso-height-relative:margin" coordsize="19430,1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">
                <v:shape id="_x0000_s1049" type="#_x0000_t202" style="position:absolute;left:2184;width:17246;height:1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" filled="f" stroked="f">
                  <v:textbox>
                    <w:txbxContent>
                      <w:p w14:paraId="36806654" w14:textId="4D66DA19" w:rsidR="00695DC6" w:rsidRPr="001567BB" w:rsidRDefault="002A5BC0" w:rsidP="00A54EE6">
                        <w:pPr>
                          <w:spacing w:line="360" w:lineRule="auto"/>
                          <w:jc w:val="left"/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1567BB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  <w:t>ACHIEVEMENTS</w:t>
                        </w:r>
                      </w:p>
                      <w:p w14:paraId="23C80CAC" w14:textId="7C4E6572" w:rsidR="002A5BC0" w:rsidRPr="001567BB" w:rsidRDefault="00C106E1" w:rsidP="00A54EE6">
                        <w:pPr>
                          <w:spacing w:line="360" w:lineRule="auto"/>
                          <w:jc w:val="left"/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C106E1">
                          <w:rPr>
                            <w:color w:val="FFFFFF" w:themeColor="background1"/>
                            <w:szCs w:val="22"/>
                          </w:rPr>
                          <w:t>TESDA NC II Passer in Computer Systems Servicing (2024)</w:t>
                        </w:r>
                        <w:r w:rsidR="00E87DE0" w:rsidRPr="001567BB">
                          <w:rPr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  <w:t xml:space="preserve">  </w:t>
                        </w:r>
                      </w:p>
                      <w:p w14:paraId="627288D6" w14:textId="52F1C007" w:rsidR="00E87DE0" w:rsidRPr="001567BB" w:rsidRDefault="00E87DE0" w:rsidP="00A54EE6">
                        <w:pPr>
                          <w:spacing w:line="360" w:lineRule="auto"/>
                          <w:jc w:val="left"/>
                          <w:rPr>
                            <w:b/>
                            <w:bCs/>
                            <w:color w:val="FFFFFF" w:themeColor="background1"/>
                            <w:szCs w:val="22"/>
                          </w:rPr>
                        </w:pPr>
                      </w:p>
                    </w:txbxContent>
                  </v:textbox>
                </v:shape>
                <v:shape id="Isosceles Triangle 260542377" o:spid="_x0000_s1050" type="#_x0000_t5" alt="&quot;&quot;" style="position:absolute;left:-93;top:772;width:1277;height:109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" fillcolor="white [3212]" stroked="f" strokeweight="1pt"/>
              </v:group>
            </w:pict>
          </mc:Fallback>
        </mc:AlternateContent>
      </w:r>
    </w:p>
    <w:sectPr w:rsidR="003D0DFE" w:rsidSect="008259E5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83293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4" o:spid="_x0000_i1025" type="#_x0000_t75" style="width:8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E85E1F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E07D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44C60"/>
    <w:multiLevelType w:val="multilevel"/>
    <w:tmpl w:val="9C4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80179">
    <w:abstractNumId w:val="2"/>
  </w:num>
  <w:num w:numId="2" w16cid:durableId="1083533073">
    <w:abstractNumId w:val="4"/>
  </w:num>
  <w:num w:numId="3" w16cid:durableId="1248880183">
    <w:abstractNumId w:val="5"/>
  </w:num>
  <w:num w:numId="4" w16cid:durableId="1034574705">
    <w:abstractNumId w:val="1"/>
  </w:num>
  <w:num w:numId="5" w16cid:durableId="1915582981">
    <w:abstractNumId w:val="0"/>
  </w:num>
  <w:num w:numId="6" w16cid:durableId="2009945100">
    <w:abstractNumId w:val="3"/>
  </w:num>
  <w:num w:numId="7" w16cid:durableId="678436307">
    <w:abstractNumId w:val="1"/>
  </w:num>
  <w:num w:numId="8" w16cid:durableId="1276211425">
    <w:abstractNumId w:val="0"/>
  </w:num>
  <w:num w:numId="9" w16cid:durableId="102847198">
    <w:abstractNumId w:val="1"/>
  </w:num>
  <w:num w:numId="10" w16cid:durableId="1128622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AD"/>
    <w:rsid w:val="00004F51"/>
    <w:rsid w:val="00017765"/>
    <w:rsid w:val="00020F56"/>
    <w:rsid w:val="00031503"/>
    <w:rsid w:val="0003754E"/>
    <w:rsid w:val="000400F4"/>
    <w:rsid w:val="000429E8"/>
    <w:rsid w:val="000451D3"/>
    <w:rsid w:val="000501DB"/>
    <w:rsid w:val="00060F74"/>
    <w:rsid w:val="00077516"/>
    <w:rsid w:val="000A4185"/>
    <w:rsid w:val="000A4AE8"/>
    <w:rsid w:val="000F1213"/>
    <w:rsid w:val="000F713F"/>
    <w:rsid w:val="00102858"/>
    <w:rsid w:val="00133F9A"/>
    <w:rsid w:val="00155843"/>
    <w:rsid w:val="001567BB"/>
    <w:rsid w:val="00163462"/>
    <w:rsid w:val="00164220"/>
    <w:rsid w:val="00174FAD"/>
    <w:rsid w:val="001841D1"/>
    <w:rsid w:val="001A64D0"/>
    <w:rsid w:val="001E5685"/>
    <w:rsid w:val="001E57D7"/>
    <w:rsid w:val="00200BE5"/>
    <w:rsid w:val="00205419"/>
    <w:rsid w:val="00241720"/>
    <w:rsid w:val="00253349"/>
    <w:rsid w:val="00257458"/>
    <w:rsid w:val="00286D21"/>
    <w:rsid w:val="002A5BC0"/>
    <w:rsid w:val="002D512E"/>
    <w:rsid w:val="002D7AA5"/>
    <w:rsid w:val="003102C7"/>
    <w:rsid w:val="00315588"/>
    <w:rsid w:val="00325F59"/>
    <w:rsid w:val="0034063E"/>
    <w:rsid w:val="00340BFE"/>
    <w:rsid w:val="00351F64"/>
    <w:rsid w:val="0038383F"/>
    <w:rsid w:val="003A7E81"/>
    <w:rsid w:val="003B7193"/>
    <w:rsid w:val="003D0DFE"/>
    <w:rsid w:val="003D4751"/>
    <w:rsid w:val="00410D36"/>
    <w:rsid w:val="004156BB"/>
    <w:rsid w:val="00417A60"/>
    <w:rsid w:val="00423BA1"/>
    <w:rsid w:val="00441760"/>
    <w:rsid w:val="00475B42"/>
    <w:rsid w:val="00491CB6"/>
    <w:rsid w:val="004950EF"/>
    <w:rsid w:val="004A018B"/>
    <w:rsid w:val="004A553C"/>
    <w:rsid w:val="004B79F8"/>
    <w:rsid w:val="004C35E0"/>
    <w:rsid w:val="004C5418"/>
    <w:rsid w:val="004E4D08"/>
    <w:rsid w:val="00585941"/>
    <w:rsid w:val="005870CF"/>
    <w:rsid w:val="005933EA"/>
    <w:rsid w:val="005A0A0F"/>
    <w:rsid w:val="005B2753"/>
    <w:rsid w:val="005B31B7"/>
    <w:rsid w:val="005D1A75"/>
    <w:rsid w:val="005F2437"/>
    <w:rsid w:val="00610653"/>
    <w:rsid w:val="00616FB5"/>
    <w:rsid w:val="0063333F"/>
    <w:rsid w:val="00637F90"/>
    <w:rsid w:val="00650B69"/>
    <w:rsid w:val="00665A6B"/>
    <w:rsid w:val="00680ED4"/>
    <w:rsid w:val="00686E42"/>
    <w:rsid w:val="00691706"/>
    <w:rsid w:val="00695DC6"/>
    <w:rsid w:val="006A5624"/>
    <w:rsid w:val="006B7608"/>
    <w:rsid w:val="006C1B5C"/>
    <w:rsid w:val="006D116C"/>
    <w:rsid w:val="006D3678"/>
    <w:rsid w:val="006D5CD8"/>
    <w:rsid w:val="00702BE0"/>
    <w:rsid w:val="00734704"/>
    <w:rsid w:val="00750107"/>
    <w:rsid w:val="007657C1"/>
    <w:rsid w:val="00771114"/>
    <w:rsid w:val="0078495B"/>
    <w:rsid w:val="00811B9B"/>
    <w:rsid w:val="00821C1C"/>
    <w:rsid w:val="008259E5"/>
    <w:rsid w:val="00847EAA"/>
    <w:rsid w:val="00856E03"/>
    <w:rsid w:val="008743B2"/>
    <w:rsid w:val="008A0338"/>
    <w:rsid w:val="008C57C3"/>
    <w:rsid w:val="00902357"/>
    <w:rsid w:val="00915216"/>
    <w:rsid w:val="00924880"/>
    <w:rsid w:val="00924F21"/>
    <w:rsid w:val="00926E7E"/>
    <w:rsid w:val="009327AB"/>
    <w:rsid w:val="00936BEB"/>
    <w:rsid w:val="00955CFF"/>
    <w:rsid w:val="00957563"/>
    <w:rsid w:val="009B04DA"/>
    <w:rsid w:val="009D0CC9"/>
    <w:rsid w:val="009D1F91"/>
    <w:rsid w:val="009E1FE6"/>
    <w:rsid w:val="009E2102"/>
    <w:rsid w:val="009E3A3E"/>
    <w:rsid w:val="00A059C3"/>
    <w:rsid w:val="00A2636A"/>
    <w:rsid w:val="00A54EE6"/>
    <w:rsid w:val="00AC33BD"/>
    <w:rsid w:val="00AD2715"/>
    <w:rsid w:val="00AE4A2E"/>
    <w:rsid w:val="00AE7128"/>
    <w:rsid w:val="00B0186B"/>
    <w:rsid w:val="00B05823"/>
    <w:rsid w:val="00B07D21"/>
    <w:rsid w:val="00B15C72"/>
    <w:rsid w:val="00B32C90"/>
    <w:rsid w:val="00B62FAD"/>
    <w:rsid w:val="00B67CE7"/>
    <w:rsid w:val="00B80990"/>
    <w:rsid w:val="00BA6A99"/>
    <w:rsid w:val="00BB5B6E"/>
    <w:rsid w:val="00BC39AE"/>
    <w:rsid w:val="00BC640A"/>
    <w:rsid w:val="00BD0C31"/>
    <w:rsid w:val="00BD22B9"/>
    <w:rsid w:val="00BE37A9"/>
    <w:rsid w:val="00BF259B"/>
    <w:rsid w:val="00C106E1"/>
    <w:rsid w:val="00C272BB"/>
    <w:rsid w:val="00C3400B"/>
    <w:rsid w:val="00C47059"/>
    <w:rsid w:val="00C77598"/>
    <w:rsid w:val="00C951C1"/>
    <w:rsid w:val="00CC59F7"/>
    <w:rsid w:val="00D00787"/>
    <w:rsid w:val="00D13628"/>
    <w:rsid w:val="00D14DF8"/>
    <w:rsid w:val="00D33E66"/>
    <w:rsid w:val="00D71668"/>
    <w:rsid w:val="00D83EF0"/>
    <w:rsid w:val="00D920AB"/>
    <w:rsid w:val="00D94635"/>
    <w:rsid w:val="00DC2449"/>
    <w:rsid w:val="00DD6D6A"/>
    <w:rsid w:val="00DE0D1C"/>
    <w:rsid w:val="00E21695"/>
    <w:rsid w:val="00E27F54"/>
    <w:rsid w:val="00E33ACD"/>
    <w:rsid w:val="00E56732"/>
    <w:rsid w:val="00E724A0"/>
    <w:rsid w:val="00E87DE0"/>
    <w:rsid w:val="00E937A9"/>
    <w:rsid w:val="00EC3F39"/>
    <w:rsid w:val="00ED54C5"/>
    <w:rsid w:val="00F02183"/>
    <w:rsid w:val="00F50FFF"/>
    <w:rsid w:val="00FA1B9A"/>
    <w:rsid w:val="00FA7CEA"/>
    <w:rsid w:val="00FB0291"/>
    <w:rsid w:val="00FB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8DD3"/>
  <w15:chartTrackingRefBased/>
  <w15:docId w15:val="{8D586FF3-0378-4656-AC81-9B1B906C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E"/>
    <w:pPr>
      <w:spacing w:after="0"/>
      <w:jc w:val="both"/>
    </w:pPr>
    <w:rPr>
      <w:rFonts w:cs="Mang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183"/>
    <w:pPr>
      <w:spacing w:after="140"/>
      <w:contextualSpacing/>
      <w:outlineLvl w:val="0"/>
    </w:pPr>
    <w:rPr>
      <w:b/>
      <w:bCs/>
      <w:caps/>
      <w:color w:val="FFFFFF" w:themeColor="background1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1668"/>
    <w:pPr>
      <w:spacing w:after="140"/>
      <w:outlineLvl w:val="1"/>
    </w:pPr>
    <w:rPr>
      <w:b/>
      <w:bCs/>
      <w:caps/>
      <w:color w:val="595959" w:themeColor="text1" w:themeTint="A6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1668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1668"/>
    <w:pPr>
      <w:spacing w:after="80"/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15C72"/>
    <w:pPr>
      <w:spacing w:line="240" w:lineRule="auto"/>
      <w:ind w:left="720"/>
      <w:contextualSpacing/>
      <w:jc w:val="center"/>
    </w:pPr>
  </w:style>
  <w:style w:type="paragraph" w:styleId="Date">
    <w:name w:val="Date"/>
    <w:basedOn w:val="Normal"/>
    <w:next w:val="Normal"/>
    <w:link w:val="DateChar"/>
    <w:uiPriority w:val="99"/>
    <w:semiHidden/>
    <w:rsid w:val="004A553C"/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semiHidden/>
    <w:rsid w:val="009E3A3E"/>
    <w:rPr>
      <w:rFonts w:cs="Mangal"/>
      <w:color w:val="FFFFFF" w:themeColor="background1"/>
      <w:position w:val="9"/>
      <w:szCs w:val="23"/>
      <w:lang w:val="en-US"/>
    </w:rPr>
  </w:style>
  <w:style w:type="paragraph" w:customStyle="1" w:styleId="Contactinfo">
    <w:name w:val="Contact info"/>
    <w:basedOn w:val="Normal"/>
    <w:qFormat/>
    <w:rsid w:val="00004F51"/>
    <w:pPr>
      <w:spacing w:line="420" w:lineRule="auto"/>
      <w:ind w:left="-113" w:right="-113"/>
      <w:jc w:val="left"/>
    </w:pPr>
    <w:rPr>
      <w:color w:val="000000" w:themeColor="text1"/>
      <w:position w:val="1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4880"/>
    <w:pPr>
      <w:spacing w:line="600" w:lineRule="exact"/>
      <w:jc w:val="left"/>
    </w:pPr>
    <w:rPr>
      <w:rFonts w:asciiTheme="majorHAnsi" w:hAnsiTheme="majorHAnsi"/>
      <w:caps/>
      <w:color w:val="262626" w:themeColor="text1" w:themeTint="D9"/>
      <w:spacing w:val="28"/>
      <w:position w:val="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924880"/>
    <w:rPr>
      <w:rFonts w:asciiTheme="majorHAnsi" w:hAnsiTheme="majorHAnsi" w:cs="Mangal"/>
      <w:caps/>
      <w:color w:val="262626" w:themeColor="text1" w:themeTint="D9"/>
      <w:spacing w:val="28"/>
      <w:sz w:val="60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C"/>
    <w:pPr>
      <w:spacing w:after="160"/>
      <w:jc w:val="left"/>
    </w:pPr>
    <w:rPr>
      <w:color w:val="auto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3C"/>
    <w:rPr>
      <w:rFonts w:cs="Mangal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02183"/>
    <w:rPr>
      <w:rFonts w:cs="Mangal"/>
      <w:b/>
      <w:bCs/>
      <w:caps/>
      <w:color w:val="FFFFFF" w:themeColor="background1"/>
      <w:spacing w:val="20"/>
      <w:position w:val="9"/>
      <w:sz w:val="26"/>
      <w:szCs w:val="26"/>
      <w:lang w:val="en-US"/>
    </w:rPr>
  </w:style>
  <w:style w:type="paragraph" w:customStyle="1" w:styleId="Normalwhite">
    <w:name w:val="Normal white"/>
    <w:basedOn w:val="Normal"/>
    <w:qFormat/>
    <w:rsid w:val="00D71668"/>
    <w:pPr>
      <w:spacing w:line="240" w:lineRule="auto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D71668"/>
    <w:rPr>
      <w:rFonts w:cs="Mangal"/>
      <w:b/>
      <w:bCs/>
      <w:caps/>
      <w:color w:val="595959" w:themeColor="text1" w:themeTint="A6"/>
      <w:spacing w:val="20"/>
      <w:position w:val="9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1668"/>
    <w:rPr>
      <w:rFonts w:cs="Mangal"/>
      <w:b/>
      <w:bCs/>
      <w:color w:val="747474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D71668"/>
    <w:pPr>
      <w:numPr>
        <w:numId w:val="4"/>
      </w:numPr>
      <w:spacing w:line="240" w:lineRule="auto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71668"/>
    <w:rPr>
      <w:rFonts w:cs="Mangal"/>
      <w:color w:val="747474" w:themeColor="background2" w:themeShade="80"/>
      <w:position w:val="9"/>
      <w:szCs w:val="23"/>
      <w:lang w:val="en-US"/>
    </w:rPr>
  </w:style>
  <w:style w:type="paragraph" w:styleId="ListBullet2">
    <w:name w:val="List Bullet 2"/>
    <w:basedOn w:val="Normal"/>
    <w:uiPriority w:val="99"/>
    <w:rsid w:val="00D71668"/>
    <w:pPr>
      <w:numPr>
        <w:numId w:val="5"/>
      </w:numPr>
      <w:contextualSpacing/>
    </w:pPr>
    <w:rPr>
      <w:color w:val="FFFFFF" w:themeColor="background1"/>
    </w:rPr>
  </w:style>
  <w:style w:type="character" w:styleId="Hyperlink">
    <w:name w:val="Hyperlink"/>
    <w:basedOn w:val="DefaultParagraphFont"/>
    <w:uiPriority w:val="99"/>
    <w:unhideWhenUsed/>
    <w:rsid w:val="00FA1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B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271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5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svg"/><Relationship Id="rId23" Type="http://schemas.openxmlformats.org/officeDocument/2006/relationships/image" Target="media/image14.png"/><Relationship Id="rId10" Type="http://schemas.openxmlformats.org/officeDocument/2006/relationships/hyperlink" Target="https://www.linkedin.com/i" TargetMode="External"/><Relationship Id="rId19" Type="http://schemas.openxmlformats.org/officeDocument/2006/relationships/image" Target="media/image10.svg"/><Relationship Id="rId4" Type="http://schemas.openxmlformats.org/officeDocument/2006/relationships/customXml" Target="../customXml/item4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erson\AppData\Roaming\Microsoft\Templates\Bold%20content%20marketing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19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6B6B6B"/>
      </a:accent1>
      <a:accent2>
        <a:srgbClr val="D9D9D9"/>
      </a:accent2>
      <a:accent3>
        <a:srgbClr val="4C75D0"/>
      </a:accent3>
      <a:accent4>
        <a:srgbClr val="F08A74"/>
      </a:accent4>
      <a:accent5>
        <a:srgbClr val="137227"/>
      </a:accent5>
      <a:accent6>
        <a:srgbClr val="E6BC42"/>
      </a:accent6>
      <a:hlink>
        <a:srgbClr val="467886"/>
      </a:hlink>
      <a:folHlink>
        <a:srgbClr val="96607D"/>
      </a:folHlink>
    </a:clrScheme>
    <a:fontScheme name="Franklin Gothic Medium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5ED85-5D9B-48D0-A7A3-0460E6C5F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3BA7E-F72F-40A9-A9B6-9B32480F95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BCE41A7-B85A-4948-B7E3-B8EB7498B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A9FB13-FBDB-4832-9E8F-FD8919BE7E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content marketing manager resume.dotx</Template>
  <TotalTime>39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</dc:creator>
  <cp:keywords/>
  <dc:description/>
  <cp:lastModifiedBy>Emerson Isla</cp:lastModifiedBy>
  <cp:revision>25</cp:revision>
  <cp:lastPrinted>2025-05-27T06:40:00Z</cp:lastPrinted>
  <dcterms:created xsi:type="dcterms:W3CDTF">2026-04-02T05:21:00Z</dcterms:created>
  <dcterms:modified xsi:type="dcterms:W3CDTF">2026-04-02T05:56:00Z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